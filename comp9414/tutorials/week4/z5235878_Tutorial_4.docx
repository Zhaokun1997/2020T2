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E81D1" w14:textId="20E81E79" w:rsidR="00807843" w:rsidRPr="00F869F3" w:rsidRDefault="00F869F3">
      <w:pPr>
        <w:pStyle w:val="Heading1"/>
        <w:rPr>
          <w:lang w:val="en-AU" w:eastAsia="zh-CN"/>
        </w:rPr>
      </w:pPr>
      <w:r>
        <w:rPr>
          <w:lang w:val="en-AU" w:eastAsia="zh-CN"/>
        </w:rPr>
        <w:t xml:space="preserve">Tutorial </w:t>
      </w:r>
      <w:r w:rsidR="00C75E95">
        <w:rPr>
          <w:lang w:val="en-AU" w:eastAsia="zh-CN"/>
        </w:rPr>
        <w:t>4</w:t>
      </w:r>
    </w:p>
    <w:p w14:paraId="2B96EC4B" w14:textId="77777777" w:rsidR="00A456F9" w:rsidRDefault="00F869F3" w:rsidP="00A456F9">
      <w:pPr>
        <w:pStyle w:val="Heading2"/>
        <w:rPr>
          <w:color w:val="731C3F" w:themeColor="accent1"/>
          <w:sz w:val="32"/>
          <w:szCs w:val="32"/>
          <w:lang w:val="en-AU"/>
        </w:rPr>
      </w:pPr>
      <w:r w:rsidRPr="007C3AD6">
        <w:rPr>
          <w:color w:val="731C3F" w:themeColor="accent1"/>
          <w:sz w:val="32"/>
          <w:szCs w:val="32"/>
        </w:rPr>
        <w:t>Name: Zhaokun Su</w:t>
      </w:r>
    </w:p>
    <w:p w14:paraId="57F3CA05" w14:textId="217C4A2B" w:rsidR="00A456F9" w:rsidRPr="00A456F9" w:rsidRDefault="00A456F9" w:rsidP="00A456F9">
      <w:pPr>
        <w:pStyle w:val="Heading2"/>
        <w:rPr>
          <w:color w:val="731C3F" w:themeColor="accent1"/>
          <w:sz w:val="32"/>
          <w:szCs w:val="32"/>
        </w:rPr>
      </w:pPr>
      <w:r w:rsidRPr="00A456F9">
        <w:rPr>
          <w:color w:val="731C3F" w:themeColor="accent1"/>
          <w:sz w:val="32"/>
          <w:szCs w:val="32"/>
        </w:rPr>
        <w:t xml:space="preserve">Breakout group: </w:t>
      </w:r>
      <w:r w:rsidR="00C75E95">
        <w:rPr>
          <w:color w:val="731C3F" w:themeColor="accent1"/>
          <w:sz w:val="32"/>
          <w:szCs w:val="32"/>
        </w:rPr>
        <w:t>3</w:t>
      </w:r>
    </w:p>
    <w:p w14:paraId="4CFCA101" w14:textId="6F5B98B3" w:rsidR="000F5709" w:rsidRDefault="00F869F3" w:rsidP="000F5709">
      <w:pPr>
        <w:pStyle w:val="Heading2"/>
        <w:rPr>
          <w:color w:val="731C3F" w:themeColor="accent1"/>
          <w:sz w:val="32"/>
          <w:szCs w:val="32"/>
        </w:rPr>
      </w:pPr>
      <w:r w:rsidRPr="007C3AD6">
        <w:rPr>
          <w:color w:val="731C3F" w:themeColor="accent1"/>
          <w:sz w:val="32"/>
          <w:szCs w:val="32"/>
        </w:rPr>
        <w:t>Zid: z5235878</w:t>
      </w:r>
    </w:p>
    <w:p w14:paraId="40D0392E" w14:textId="718B5808" w:rsidR="000F5709" w:rsidRDefault="000F5709" w:rsidP="000F5709">
      <w:r w:rsidRPr="000F5709">
        <w:drawing>
          <wp:inline distT="0" distB="0" distL="0" distR="0" wp14:anchorId="58223D3D" wp14:editId="6E5FF01C">
            <wp:extent cx="5732145" cy="12128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32DA" w14:textId="7772A777" w:rsidR="000F5709" w:rsidRDefault="000F5709" w:rsidP="000F5709">
      <w:r>
        <w:t>We test using our tableau_prover.py to test our propositions:</w:t>
      </w:r>
    </w:p>
    <w:p w14:paraId="048F792B" w14:textId="6FCF3041" w:rsidR="000F5709" w:rsidRDefault="000F5709" w:rsidP="000F5709">
      <w:r w:rsidRPr="000F5709">
        <w:drawing>
          <wp:inline distT="0" distB="0" distL="0" distR="0" wp14:anchorId="7A9334B7" wp14:editId="4B3FF60D">
            <wp:extent cx="5732145" cy="1263650"/>
            <wp:effectExtent l="0" t="0" r="0" b="635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E27" w14:textId="439AEE30" w:rsidR="000F5709" w:rsidRDefault="000F5709" w:rsidP="000F5709">
      <w:r>
        <w:t xml:space="preserve">For (i), </w:t>
      </w:r>
      <w:r>
        <w:t>(i</w:t>
      </w:r>
      <w:r>
        <w:t>i</w:t>
      </w:r>
      <w:r>
        <w:t>)</w:t>
      </w:r>
      <w:r>
        <w:t xml:space="preserve">, </w:t>
      </w:r>
      <w:r>
        <w:t>(i</w:t>
      </w:r>
      <w:r>
        <w:t>ii</w:t>
      </w:r>
      <w:r>
        <w:t>)</w:t>
      </w:r>
      <w:r>
        <w:t xml:space="preserve">, </w:t>
      </w:r>
      <w:r>
        <w:t>(i</w:t>
      </w:r>
      <w:r>
        <w:t>v) respectively:</w:t>
      </w:r>
    </w:p>
    <w:p w14:paraId="29B07451" w14:textId="5816DC5E" w:rsidR="000F5709" w:rsidRDefault="000F5709" w:rsidP="000F5709">
      <w:r w:rsidRPr="000F5709">
        <w:drawing>
          <wp:inline distT="0" distB="0" distL="0" distR="0" wp14:anchorId="6CD36E18" wp14:editId="443B78D9">
            <wp:extent cx="5732145" cy="2849245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E223" w14:textId="28771707" w:rsidR="000F5709" w:rsidRDefault="000F5709" w:rsidP="000F5709">
      <w:r w:rsidRPr="000F5709">
        <w:lastRenderedPageBreak/>
        <w:drawing>
          <wp:inline distT="0" distB="0" distL="0" distR="0" wp14:anchorId="22A5E11E" wp14:editId="13546A1A">
            <wp:extent cx="5732145" cy="2899410"/>
            <wp:effectExtent l="0" t="0" r="0" b="0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2821" w14:textId="3DA39E00" w:rsidR="000F5709" w:rsidRDefault="000F5709" w:rsidP="000F5709">
      <w:r w:rsidRPr="000F5709">
        <w:drawing>
          <wp:inline distT="0" distB="0" distL="0" distR="0" wp14:anchorId="0DC53224" wp14:editId="3E28C894">
            <wp:extent cx="5732145" cy="2577465"/>
            <wp:effectExtent l="0" t="0" r="0" b="63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3460" w14:textId="64F8944F" w:rsidR="000F5709" w:rsidRDefault="000F5709" w:rsidP="000F5709">
      <w:r w:rsidRPr="000F5709">
        <w:drawing>
          <wp:inline distT="0" distB="0" distL="0" distR="0" wp14:anchorId="7722EA03" wp14:editId="70757439">
            <wp:extent cx="5732145" cy="3163570"/>
            <wp:effectExtent l="0" t="0" r="0" b="0"/>
            <wp:docPr id="8" name="Picture 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7381" w14:textId="55C757A9" w:rsidR="000F5709" w:rsidRDefault="000F5709" w:rsidP="000F5709">
      <w:r>
        <w:t>Which gives us answers: (i),(ii)and(</w:t>
      </w:r>
      <w:r w:rsidR="00AF336B">
        <w:t>iv</w:t>
      </w:r>
      <w:r>
        <w:t>)</w:t>
      </w:r>
      <w:r w:rsidR="00AF336B">
        <w:t xml:space="preserve"> are tautologies, (iii) are not.</w:t>
      </w:r>
    </w:p>
    <w:p w14:paraId="5B7AD57F" w14:textId="4C15A2A8" w:rsidR="00382785" w:rsidRDefault="00382785" w:rsidP="000F5709">
      <w:pPr>
        <w:rPr>
          <w:lang w:val="en-AU"/>
        </w:rPr>
      </w:pPr>
      <w:r w:rsidRPr="00382785">
        <w:rPr>
          <w:lang w:val="en-AU"/>
        </w:rPr>
        <w:lastRenderedPageBreak/>
        <w:drawing>
          <wp:inline distT="0" distB="0" distL="0" distR="0" wp14:anchorId="2E821A1F" wp14:editId="46D09CA1">
            <wp:extent cx="5732145" cy="1377950"/>
            <wp:effectExtent l="0" t="0" r="0" b="63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DC86" w14:textId="77777777" w:rsidR="00382785" w:rsidRPr="00AF336B" w:rsidRDefault="00382785" w:rsidP="000F5709">
      <w:pPr>
        <w:rPr>
          <w:rFonts w:hint="eastAsia"/>
          <w:lang w:val="en-AU" w:eastAsia="zh-CN"/>
        </w:rPr>
      </w:pPr>
    </w:p>
    <w:p w14:paraId="39187392" w14:textId="7B68D703" w:rsidR="000F5709" w:rsidRDefault="00021AEB" w:rsidP="000F5709">
      <w:pPr>
        <w:rPr>
          <w:lang w:val="en-AU"/>
        </w:rPr>
      </w:pPr>
      <w:r w:rsidRPr="00021AEB">
        <w:rPr>
          <w:lang w:val="en-AU"/>
        </w:rPr>
        <w:drawing>
          <wp:inline distT="0" distB="0" distL="0" distR="0" wp14:anchorId="202FF330" wp14:editId="73BED7C7">
            <wp:extent cx="4210836" cy="5043487"/>
            <wp:effectExtent l="0" t="0" r="5715" b="0"/>
            <wp:docPr id="11" name="Picture 11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257" cy="50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99AF" w14:textId="1B3BED7E" w:rsidR="00021AEB" w:rsidRDefault="00021AEB" w:rsidP="000F5709">
      <w:pPr>
        <w:rPr>
          <w:lang w:val="en-AU"/>
        </w:rPr>
      </w:pPr>
      <w:r w:rsidRPr="00021AEB">
        <w:rPr>
          <w:lang w:val="en-AU"/>
        </w:rPr>
        <w:lastRenderedPageBreak/>
        <w:drawing>
          <wp:inline distT="0" distB="0" distL="0" distR="0" wp14:anchorId="52645C97" wp14:editId="3504FBC8">
            <wp:extent cx="4286371" cy="4807744"/>
            <wp:effectExtent l="0" t="0" r="0" b="5715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108" cy="48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956" w14:textId="26E585B6" w:rsidR="00021AEB" w:rsidRPr="003829A9" w:rsidRDefault="00021AEB" w:rsidP="000F5709">
      <w:pPr>
        <w:rPr>
          <w:lang w:val="en-AU"/>
        </w:rPr>
      </w:pPr>
      <w:r w:rsidRPr="00021AEB">
        <w:rPr>
          <w:lang w:val="en-AU"/>
        </w:rPr>
        <w:lastRenderedPageBreak/>
        <w:drawing>
          <wp:inline distT="0" distB="0" distL="0" distR="0" wp14:anchorId="4E477022" wp14:editId="0F50D8A9">
            <wp:extent cx="5732145" cy="7673340"/>
            <wp:effectExtent l="0" t="0" r="0" b="0"/>
            <wp:docPr id="13" name="Picture 13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AEB" w:rsidRPr="003829A9">
      <w:footerReference w:type="default" r:id="rId17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AF19B3" w14:textId="77777777" w:rsidR="00E93BB2" w:rsidRDefault="00E93BB2">
      <w:r>
        <w:separator/>
      </w:r>
    </w:p>
    <w:p w14:paraId="2E79D640" w14:textId="77777777" w:rsidR="00E93BB2" w:rsidRDefault="00E93BB2"/>
  </w:endnote>
  <w:endnote w:type="continuationSeparator" w:id="0">
    <w:p w14:paraId="5D012C70" w14:textId="77777777" w:rsidR="00E93BB2" w:rsidRDefault="00E93BB2">
      <w:r>
        <w:continuationSeparator/>
      </w:r>
    </w:p>
    <w:p w14:paraId="1112AC17" w14:textId="77777777" w:rsidR="00E93BB2" w:rsidRDefault="00E93B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1238B7" w14:textId="77777777" w:rsidR="00807843" w:rsidRDefault="000F312B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21779" w14:textId="77777777" w:rsidR="00E93BB2" w:rsidRDefault="00E93BB2">
      <w:r>
        <w:separator/>
      </w:r>
    </w:p>
    <w:p w14:paraId="068B608A" w14:textId="77777777" w:rsidR="00E93BB2" w:rsidRDefault="00E93BB2"/>
  </w:footnote>
  <w:footnote w:type="continuationSeparator" w:id="0">
    <w:p w14:paraId="164614D6" w14:textId="77777777" w:rsidR="00E93BB2" w:rsidRDefault="00E93BB2">
      <w:r>
        <w:continuationSeparator/>
      </w:r>
    </w:p>
    <w:p w14:paraId="199A07F2" w14:textId="77777777" w:rsidR="00E93BB2" w:rsidRDefault="00E93BB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83226DC"/>
    <w:multiLevelType w:val="multilevel"/>
    <w:tmpl w:val="F12A7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A296F"/>
    <w:multiLevelType w:val="multilevel"/>
    <w:tmpl w:val="8CA07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3730AC"/>
    <w:multiLevelType w:val="hybridMultilevel"/>
    <w:tmpl w:val="86FE54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83B3D"/>
    <w:multiLevelType w:val="hybridMultilevel"/>
    <w:tmpl w:val="C14E3DFC"/>
    <w:lvl w:ilvl="0" w:tplc="B01471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07A4D"/>
    <w:multiLevelType w:val="hybridMultilevel"/>
    <w:tmpl w:val="CCE03C1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D2CCD"/>
    <w:multiLevelType w:val="multilevel"/>
    <w:tmpl w:val="CDBE9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E308F1"/>
    <w:multiLevelType w:val="multilevel"/>
    <w:tmpl w:val="852C87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AA2598"/>
    <w:multiLevelType w:val="multilevel"/>
    <w:tmpl w:val="F5600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F71E21"/>
    <w:multiLevelType w:val="multilevel"/>
    <w:tmpl w:val="361AE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517865"/>
    <w:multiLevelType w:val="multilevel"/>
    <w:tmpl w:val="2A789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5F5C6B"/>
    <w:multiLevelType w:val="hybridMultilevel"/>
    <w:tmpl w:val="88A472C0"/>
    <w:lvl w:ilvl="0" w:tplc="2C94986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2"/>
  </w:num>
  <w:num w:numId="5">
    <w:abstractNumId w:val="7"/>
  </w:num>
  <w:num w:numId="6">
    <w:abstractNumId w:val="5"/>
  </w:num>
  <w:num w:numId="7">
    <w:abstractNumId w:val="6"/>
  </w:num>
  <w:num w:numId="8">
    <w:abstractNumId w:val="10"/>
  </w:num>
  <w:num w:numId="9">
    <w:abstractNumId w:val="3"/>
  </w:num>
  <w:num w:numId="10">
    <w:abstractNumId w:val="13"/>
  </w:num>
  <w:num w:numId="11">
    <w:abstractNumId w:val="9"/>
  </w:num>
  <w:num w:numId="12">
    <w:abstractNumId w:val="4"/>
  </w:num>
  <w:num w:numId="13">
    <w:abstractNumId w:val="2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F3"/>
    <w:rsid w:val="00021AEB"/>
    <w:rsid w:val="0003367B"/>
    <w:rsid w:val="00040FDB"/>
    <w:rsid w:val="00063C9F"/>
    <w:rsid w:val="000651B4"/>
    <w:rsid w:val="00081C2B"/>
    <w:rsid w:val="00096755"/>
    <w:rsid w:val="000E591C"/>
    <w:rsid w:val="000F312B"/>
    <w:rsid w:val="000F5709"/>
    <w:rsid w:val="001007D1"/>
    <w:rsid w:val="00122AAC"/>
    <w:rsid w:val="00126D89"/>
    <w:rsid w:val="00191072"/>
    <w:rsid w:val="001C4EDF"/>
    <w:rsid w:val="001D4124"/>
    <w:rsid w:val="00206728"/>
    <w:rsid w:val="0020717F"/>
    <w:rsid w:val="002249EF"/>
    <w:rsid w:val="00225446"/>
    <w:rsid w:val="00247DA0"/>
    <w:rsid w:val="00255CC2"/>
    <w:rsid w:val="0026225C"/>
    <w:rsid w:val="00264F72"/>
    <w:rsid w:val="00272B71"/>
    <w:rsid w:val="0027310E"/>
    <w:rsid w:val="00290EBF"/>
    <w:rsid w:val="002967A9"/>
    <w:rsid w:val="002C7091"/>
    <w:rsid w:val="002D133A"/>
    <w:rsid w:val="002D53EB"/>
    <w:rsid w:val="002E1E68"/>
    <w:rsid w:val="002E2CDA"/>
    <w:rsid w:val="003113FD"/>
    <w:rsid w:val="00357955"/>
    <w:rsid w:val="00381D47"/>
    <w:rsid w:val="00382785"/>
    <w:rsid w:val="003829A9"/>
    <w:rsid w:val="00383B75"/>
    <w:rsid w:val="003A50EA"/>
    <w:rsid w:val="003D3C24"/>
    <w:rsid w:val="003E603B"/>
    <w:rsid w:val="003F02B3"/>
    <w:rsid w:val="003F1947"/>
    <w:rsid w:val="004074BF"/>
    <w:rsid w:val="00411AE3"/>
    <w:rsid w:val="00417DA1"/>
    <w:rsid w:val="0042739D"/>
    <w:rsid w:val="004330FD"/>
    <w:rsid w:val="00457D2C"/>
    <w:rsid w:val="00476FF2"/>
    <w:rsid w:val="004C20C5"/>
    <w:rsid w:val="00516108"/>
    <w:rsid w:val="00520804"/>
    <w:rsid w:val="0052681D"/>
    <w:rsid w:val="00552403"/>
    <w:rsid w:val="0055536C"/>
    <w:rsid w:val="00555EE2"/>
    <w:rsid w:val="005625F4"/>
    <w:rsid w:val="005677CD"/>
    <w:rsid w:val="00577F1D"/>
    <w:rsid w:val="005819F6"/>
    <w:rsid w:val="00584E10"/>
    <w:rsid w:val="005B6DBA"/>
    <w:rsid w:val="005D2AAA"/>
    <w:rsid w:val="005D6631"/>
    <w:rsid w:val="00601E52"/>
    <w:rsid w:val="00603060"/>
    <w:rsid w:val="00613C88"/>
    <w:rsid w:val="00621D35"/>
    <w:rsid w:val="0063695B"/>
    <w:rsid w:val="0064177E"/>
    <w:rsid w:val="006762DA"/>
    <w:rsid w:val="00681CE3"/>
    <w:rsid w:val="0068307F"/>
    <w:rsid w:val="00684D5D"/>
    <w:rsid w:val="006C40DB"/>
    <w:rsid w:val="006C4DF4"/>
    <w:rsid w:val="006D0B6C"/>
    <w:rsid w:val="006D17E3"/>
    <w:rsid w:val="00755040"/>
    <w:rsid w:val="0077435C"/>
    <w:rsid w:val="00781B8D"/>
    <w:rsid w:val="00793536"/>
    <w:rsid w:val="007C3AD6"/>
    <w:rsid w:val="007D7618"/>
    <w:rsid w:val="007E5778"/>
    <w:rsid w:val="007F6682"/>
    <w:rsid w:val="00807843"/>
    <w:rsid w:val="00836635"/>
    <w:rsid w:val="0085041A"/>
    <w:rsid w:val="00871558"/>
    <w:rsid w:val="00884367"/>
    <w:rsid w:val="00891F25"/>
    <w:rsid w:val="008933B8"/>
    <w:rsid w:val="0089414A"/>
    <w:rsid w:val="008A66FC"/>
    <w:rsid w:val="008B352E"/>
    <w:rsid w:val="008C50AF"/>
    <w:rsid w:val="008E4617"/>
    <w:rsid w:val="009076EE"/>
    <w:rsid w:val="00912BEA"/>
    <w:rsid w:val="00916DE2"/>
    <w:rsid w:val="0093435C"/>
    <w:rsid w:val="0097456D"/>
    <w:rsid w:val="00996131"/>
    <w:rsid w:val="009E440E"/>
    <w:rsid w:val="009F593C"/>
    <w:rsid w:val="00A100B5"/>
    <w:rsid w:val="00A27189"/>
    <w:rsid w:val="00A4215A"/>
    <w:rsid w:val="00A456F9"/>
    <w:rsid w:val="00A55ECE"/>
    <w:rsid w:val="00A6538A"/>
    <w:rsid w:val="00A9774E"/>
    <w:rsid w:val="00AB03B7"/>
    <w:rsid w:val="00AD53F0"/>
    <w:rsid w:val="00AF06F7"/>
    <w:rsid w:val="00AF336B"/>
    <w:rsid w:val="00B10EAE"/>
    <w:rsid w:val="00B32B29"/>
    <w:rsid w:val="00B52254"/>
    <w:rsid w:val="00B71676"/>
    <w:rsid w:val="00B74958"/>
    <w:rsid w:val="00BB3B79"/>
    <w:rsid w:val="00BC0117"/>
    <w:rsid w:val="00BC0AF5"/>
    <w:rsid w:val="00BF5E06"/>
    <w:rsid w:val="00C1071B"/>
    <w:rsid w:val="00C1748E"/>
    <w:rsid w:val="00C334C0"/>
    <w:rsid w:val="00C5090E"/>
    <w:rsid w:val="00C50CD8"/>
    <w:rsid w:val="00C661A3"/>
    <w:rsid w:val="00C75E95"/>
    <w:rsid w:val="00C82914"/>
    <w:rsid w:val="00C82D35"/>
    <w:rsid w:val="00C90049"/>
    <w:rsid w:val="00D0783B"/>
    <w:rsid w:val="00D35EE1"/>
    <w:rsid w:val="00D56C88"/>
    <w:rsid w:val="00D67A55"/>
    <w:rsid w:val="00D82483"/>
    <w:rsid w:val="00D83A9C"/>
    <w:rsid w:val="00D960A7"/>
    <w:rsid w:val="00DB2E8B"/>
    <w:rsid w:val="00DB4EC6"/>
    <w:rsid w:val="00DE3038"/>
    <w:rsid w:val="00E1409E"/>
    <w:rsid w:val="00E233BB"/>
    <w:rsid w:val="00E315EB"/>
    <w:rsid w:val="00E6322C"/>
    <w:rsid w:val="00E83E6F"/>
    <w:rsid w:val="00E867E6"/>
    <w:rsid w:val="00E93BB2"/>
    <w:rsid w:val="00EA51E3"/>
    <w:rsid w:val="00F62E28"/>
    <w:rsid w:val="00F67BD2"/>
    <w:rsid w:val="00F827EE"/>
    <w:rsid w:val="00F869F3"/>
    <w:rsid w:val="00F92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EA59A"/>
  <w15:chartTrackingRefBased/>
  <w15:docId w15:val="{0F09D66C-0F3C-A94D-9BF7-DF8331EC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AD6"/>
    <w:pPr>
      <w:spacing w:line="240" w:lineRule="auto"/>
    </w:pPr>
    <w:rPr>
      <w:color w:val="au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67A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val="en-AU" w:eastAsia="zh-CN"/>
    </w:rPr>
  </w:style>
  <w:style w:type="paragraph" w:styleId="ListParagraph">
    <w:name w:val="List Paragraph"/>
    <w:basedOn w:val="Normal"/>
    <w:uiPriority w:val="34"/>
    <w:unhideWhenUsed/>
    <w:qFormat/>
    <w:rsid w:val="0009675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417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AU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177E"/>
    <w:rPr>
      <w:rFonts w:ascii="Courier New" w:eastAsia="Times New Roman" w:hAnsi="Courier New" w:cs="Courier New"/>
      <w:color w:val="auto"/>
      <w:sz w:val="20"/>
      <w:szCs w:val="20"/>
      <w:lang w:val="en-A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8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6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6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9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7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6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2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7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6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0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75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2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84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2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2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teve/Library/Containers/com.microsoft.Word/Data/Library/Application%20Support/Microsoft/Office/16.0/DTS/en-GB%7bBB6C3AC7-DDC1-974A-BBDA-AA64CEA6B9BD%7d/%7b474EBABC-D9C0-9F43-905C-3DBC1E928C4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{474EBABC-D9C0-9F43-905C-3DBC1E928C45}tf10002086.dotx</Template>
  <TotalTime>128</TotalTime>
  <Pages>5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Zhaokun Su</cp:lastModifiedBy>
  <cp:revision>150</cp:revision>
  <dcterms:created xsi:type="dcterms:W3CDTF">2020-06-04T09:44:00Z</dcterms:created>
  <dcterms:modified xsi:type="dcterms:W3CDTF">2020-06-25T10:00:00Z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